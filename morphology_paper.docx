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Given kelps are cool-temperate organisms which are vulernable to dislodgment under high wave exposure scenarios, changes in ocean temperature and an increase in storm frequency and magnitude pose the biggest direct threats to their survival. Warmer temperatures reduces the resilience of kelp individuals to perbutations</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2014;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effects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current studies have identified specific wave metrics that drive kelp morphological charactersitcs, which the current work will aim to achieve. Other considerations such as possible differences in morphology between sub-canopy and canopy species, and shallow and deep water kelp populations have not been considered using advanced numerical and statisical tools.</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subtidal to shallower waters.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 western and south eastern boundary sites, respectively. These sites are roughly 300 km apart, lie within separate marine provinces, and span across the majority of the south-west coast, in varying thermal and wave energy regimes. The region is dominated by kelp communities that persist in contrasting abiotic environments. The west coast region has been termed as cool temperate,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 rich water to coastal areas which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thirteen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and are presented in Table 3. The summary statistics calculated for temperature, waves and wind variables were minimum, maximum, mean, range and standard deviation for annual timescales. In addition, annual median wave and wind direction were also calculated.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alck dots, maximum by black triangle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balck dots, maximum by black triangles, and whiskers standard deviation. Summary of temperature data for sites grouped by region are represented in plot B. See appendix for significance level guide.</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w:t>
      </w:r>
      <w:r>
        <w:t xml:space="preserve"> </w:t>
      </w:r>
      <w:r>
        <w:t xml:space="preserve">B, which shows a significantly lower (p &lt;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na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mena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Annual (top left), Austral summer (top right) and Austral winter (bottom)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Annual (top left), Austral summer (top right) and Austral winter (bottom)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Annual total (A), summer (B), winter (C), spring (D) and autumn (D)."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Annual total (A), summer (B), winter (C), spring (D) and autumn (D).</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Certian morphological characteristics such as stipe mass, stipe length, total length and stipe diameter had significanlty higher means for kelps from the cool temperate regime when compared to kelps for the warm temperate regime. Conversely, lamina weight and lamina thickness had significantly lower means for kelps from the cool temperate regime compared to kelps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fully sheltered to extremely sheltered categories and a decrease in mean values for the remainder of the categories. Two morphological characteristics, namely lamina thickness and stipe diameter, both exibited higher variations for the exposed categories compared to other morphological characteristics.</w:t>
      </w:r>
    </w:p>
    <w:p>
      <w:pPr>
        <w:pStyle w:val="CaptionedFigure"/>
      </w:pPr>
      <w:r>
        <w:drawing>
          <wp:inline>
            <wp:extent cx="6197600" cy="61976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61976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the cool temperate regime than for kelps from the warm temperate regime (see figure</w:t>
      </w:r>
      <w:r>
        <w:t xml:space="preserve"> </w:t>
      </w:r>
      <w:r>
        <w:t xml:space="preserve">. The remaining morphological characteristics, stipe length, number of tufts and total length had significanlty lower means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CaptionedFigure"/>
      </w:pPr>
      <w:r>
        <w:drawing>
          <wp:inline>
            <wp:extent cx="6197600" cy="6197600"/>
            <wp:effectExtent b="0" l="0" r="0" t="0"/>
            <wp:docPr descr="RDA output for L. pallida (A), deep E. maxima (B) and shallow E. maxima (C)."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w:t>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such as in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presented in figure</w:t>
      </w:r>
      <w:r>
        <w:t xml:space="preserve"> </w:t>
      </w:r>
      <w:r>
        <w:t xml:space="preserve">.It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2014;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kelps from the warm temperate compared to kelps from the cool 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 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figure</w:t>
      </w:r>
      <w:r>
        <w:t xml:space="preserve"> </w:t>
      </w:r>
      <w:r>
        <w:t xml:space="preserve"> </w:t>
      </w:r>
      <w:r>
        <w:t xml:space="preserve">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elecit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adpatation is dependent on the magnitude of wave exposure, but provides quantitative, reproducible measure of wave exposure while identifying the specific wave metrics and wave energy thresholds invloved.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storms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54" w:name="refs"/>
    <w:bookmarkStart w:id="61"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 Ecklonia Radiata.”</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 MARK.”</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 Undaria Pinnatifida (Laminariales;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 Laminaria Saccharina (Chlorophyta).”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9"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8">
        <w:r>
          <w:rPr>
            <w:rStyle w:val="Hyperlink"/>
          </w:rPr>
          <w:t xml:space="preserve">https://doi.org/10.1111/j.1529-8817.2012.01224.x</w:t>
        </w:r>
      </w:hyperlink>
      <w:r>
        <w:t xml:space="preserve">.</w:t>
      </w:r>
    </w:p>
    <w:bookmarkEnd w:id="99"/>
    <w:bookmarkStart w:id="100"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0"/>
    <w:bookmarkStart w:id="101"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1"/>
    <w:bookmarkStart w:id="103" w:name="ref-Jackson1984"/>
    <w:p>
      <w:pPr>
        <w:pStyle w:val="Bibliography"/>
      </w:pPr>
      <w:r>
        <w:t xml:space="preserve">Jackson, G A. 1984. “Internal Wave Attenuation by Coastal Kelp Stands.”</w:t>
      </w:r>
      <w:r>
        <w:t xml:space="preserve"> </w:t>
      </w:r>
      <w:hyperlink r:id="rId102">
        <w:r>
          <w:rPr>
            <w:rStyle w:val="Hyperlink"/>
          </w:rPr>
          <w:t xml:space="preserve">https://doi.org/10.1175/1520-0485(1984)014&lt;1300:IWABCK&gt;2.0.CO;2</w:t>
        </w:r>
      </w:hyperlink>
      <w:r>
        <w:t xml:space="preserve">.</w:t>
      </w:r>
    </w:p>
    <w:bookmarkEnd w:id="103"/>
    <w:bookmarkStart w:id="104" w:name="ref-Jury1980-ov"/>
    <w:p>
      <w:pPr>
        <w:pStyle w:val="Bibliography"/>
      </w:pPr>
      <w:r>
        <w:t xml:space="preserve">Jury, Mark R. 1980. “Characteristics of summer wind fields and air sea interactions over the Cape Peninsula upwelling region.”</w:t>
      </w:r>
    </w:p>
    <w:bookmarkEnd w:id="104"/>
    <w:bookmarkStart w:id="105"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5"/>
    <w:bookmarkStart w:id="106"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6"/>
    <w:bookmarkStart w:id="107"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7"/>
    <w:bookmarkStart w:id="109"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8">
        <w:r>
          <w:rPr>
            <w:rStyle w:val="Hyperlink"/>
          </w:rPr>
          <w:t xml:space="preserve">https://doi.org/10.3354/meps09940</w:t>
        </w:r>
      </w:hyperlink>
      <w:r>
        <w:t xml:space="preserve">.</w:t>
      </w:r>
    </w:p>
    <w:bookmarkEnd w:id="109"/>
    <w:bookmarkStart w:id="111"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0">
        <w:r>
          <w:rPr>
            <w:rStyle w:val="Hyperlink"/>
          </w:rPr>
          <w:t xml:space="preserve">https://doi.org/10.1515/BOT.2000.036</w:t>
        </w:r>
      </w:hyperlink>
      <w:r>
        <w:t xml:space="preserve">.</w:t>
      </w:r>
    </w:p>
    <w:bookmarkEnd w:id="111"/>
    <w:bookmarkStart w:id="112"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2"/>
    <w:bookmarkStart w:id="114"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3">
        <w:r>
          <w:rPr>
            <w:rStyle w:val="Hyperlink"/>
          </w:rPr>
          <w:t xml:space="preserve">http://www.int-res.com/abstracts/meps/v483/p117-131</w:t>
        </w:r>
      </w:hyperlink>
      <w:r>
        <w:t xml:space="preserve">.</w:t>
      </w:r>
    </w:p>
    <w:bookmarkEnd w:id="114"/>
    <w:bookmarkStart w:id="115"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5"/>
    <w:bookmarkStart w:id="116" w:name="ref-Miller2011-pm"/>
    <w:p>
      <w:pPr>
        <w:pStyle w:val="Bibliography"/>
      </w:pPr>
      <w:r>
        <w:t xml:space="preserve">Miller, Sheryl M, Catriona L Hurd, and Stephen R Wing. 2011. “{VARIATIONS} {IN} {GROWTH}, {EROSION}, {PRODUCTIVITY}, {AND} {MORPHOLOGY} {OF} {ECKLONIA} {RADIATA} ({ALARIACEAE}; {LAMINARIALES}) {ALONG} A {FJORD} {IN} {SOUTHERN} {NEW} {ZEALAND1}.”</w:t>
      </w:r>
      <w:r>
        <w:t xml:space="preserve"> </w:t>
      </w:r>
      <w:r>
        <w:rPr>
          <w:i/>
        </w:rPr>
        <w:t xml:space="preserve">J. Phycol.</w:t>
      </w:r>
      <w:r>
        <w:t xml:space="preserve"> </w:t>
      </w:r>
      <w:r>
        <w:t xml:space="preserve">47 (3): 505–16.</w:t>
      </w:r>
    </w:p>
    <w:bookmarkEnd w:id="116"/>
    <w:bookmarkStart w:id="117"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7"/>
    <w:bookmarkStart w:id="118"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8"/>
    <w:bookmarkStart w:id="119"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9"/>
    <w:bookmarkStart w:id="120"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20"/>
    <w:bookmarkStart w:id="121"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1"/>
    <w:bookmarkStart w:id="122"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22"/>
    <w:bookmarkStart w:id="123"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23"/>
    <w:bookmarkStart w:id="124"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4"/>
    <w:bookmarkStart w:id="125"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5"/>
    <w:bookmarkStart w:id="127"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6">
        <w:r>
          <w:rPr>
            <w:rStyle w:val="Hyperlink"/>
          </w:rPr>
          <w:t xml:space="preserve">https://doi.org/10.1371/journal.pone.0100222</w:t>
        </w:r>
      </w:hyperlink>
      <w:r>
        <w:t xml:space="preserve">.</w:t>
      </w:r>
    </w:p>
    <w:bookmarkEnd w:id="127"/>
    <w:bookmarkStart w:id="128"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8"/>
    <w:bookmarkStart w:id="129"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9"/>
    <w:bookmarkStart w:id="130"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30"/>
    <w:bookmarkStart w:id="131"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1"/>
    <w:bookmarkStart w:id="132"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2"/>
    <w:bookmarkStart w:id="133"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3"/>
    <w:bookmarkStart w:id="135"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34">
        <w:r>
          <w:rPr>
            <w:rStyle w:val="Hyperlink"/>
          </w:rPr>
          <w:t xml:space="preserve">https://doi.org/10.1016/j.jembe.2016.10.023</w:t>
        </w:r>
      </w:hyperlink>
      <w:r>
        <w:t xml:space="preserve">.</w:t>
      </w:r>
    </w:p>
    <w:bookmarkEnd w:id="135"/>
    <w:bookmarkStart w:id="137"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36">
        <w:r>
          <w:rPr>
            <w:rStyle w:val="Hyperlink"/>
          </w:rPr>
          <w:t xml:space="preserve">https://doi.org/10.1371/journal.pone.0081944</w:t>
        </w:r>
      </w:hyperlink>
      <w:r>
        <w:t xml:space="preserve">.</w:t>
      </w:r>
    </w:p>
    <w:bookmarkEnd w:id="137"/>
    <w:bookmarkStart w:id="139"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38">
        <w:r>
          <w:rPr>
            <w:rStyle w:val="Hyperlink"/>
          </w:rPr>
          <w:t xml:space="preserve">https://doi.org/10.1017/S0376892902000322</w:t>
        </w:r>
      </w:hyperlink>
      <w:r>
        <w:t xml:space="preserve">.</w:t>
      </w:r>
    </w:p>
    <w:bookmarkEnd w:id="139"/>
    <w:bookmarkStart w:id="141"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0">
        <w:r>
          <w:rPr>
            <w:rStyle w:val="Hyperlink"/>
          </w:rPr>
          <w:t xml:space="preserve">https://doi.org/10.3354/meps07752</w:t>
        </w:r>
      </w:hyperlink>
      <w:r>
        <w:t xml:space="preserve">.</w:t>
      </w:r>
    </w:p>
    <w:bookmarkEnd w:id="141"/>
    <w:bookmarkStart w:id="142" w:name="ref-Thomsen2004"/>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42"/>
    <w:bookmarkStart w:id="143"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43"/>
    <w:bookmarkStart w:id="144"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4"/>
    <w:bookmarkStart w:id="145"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45"/>
    <w:bookmarkStart w:id="147"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46">
        <w:r>
          <w:rPr>
            <w:rStyle w:val="Hyperlink"/>
          </w:rPr>
          <w:t xml:space="preserve">https://doi.org/10.1016/j.ecss.2007.07.008</w:t>
        </w:r>
      </w:hyperlink>
      <w:r>
        <w:t xml:space="preserve">.</w:t>
      </w:r>
    </w:p>
    <w:bookmarkEnd w:id="147"/>
    <w:bookmarkStart w:id="148"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48"/>
    <w:bookmarkStart w:id="150"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49">
        <w:r>
          <w:rPr>
            <w:rStyle w:val="Hyperlink"/>
          </w:rPr>
          <w:t xml:space="preserve">https://doi.org/10.1016/j.aquabot.2005.05.007</w:t>
        </w:r>
      </w:hyperlink>
      <w:r>
        <w:t xml:space="preserve">.</w:t>
      </w:r>
    </w:p>
    <w:bookmarkEnd w:id="150"/>
    <w:bookmarkStart w:id="151"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51"/>
    <w:bookmarkStart w:id="152"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52"/>
    <w:bookmarkStart w:id="153"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53"/>
    <w:bookmarkEnd w:id="154"/>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9" Target="https://doi.org/10.1016/j.aquabot.2005.05.007" TargetMode="External" /><Relationship Type="http://schemas.openxmlformats.org/officeDocument/2006/relationships/hyperlink" Id="rId146" Target="https://doi.org/10.1016/j.ecss.2007.07.008" TargetMode="External" /><Relationship Type="http://schemas.openxmlformats.org/officeDocument/2006/relationships/hyperlink" Id="rId134" Target="https://doi.org/10.1016/j.jembe.2016.10.023" TargetMode="External" /><Relationship Type="http://schemas.openxmlformats.org/officeDocument/2006/relationships/hyperlink" Id="rId138"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36" Target="https://doi.org/10.1371/journal.pone.0081944" TargetMode="External" /><Relationship Type="http://schemas.openxmlformats.org/officeDocument/2006/relationships/hyperlink" Id="rId126"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0"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9" Target="https://doi.org/10.1016/j.aquabot.2005.05.007" TargetMode="External" /><Relationship Type="http://schemas.openxmlformats.org/officeDocument/2006/relationships/hyperlink" Id="rId146" Target="https://doi.org/10.1016/j.ecss.2007.07.008" TargetMode="External" /><Relationship Type="http://schemas.openxmlformats.org/officeDocument/2006/relationships/hyperlink" Id="rId134" Target="https://doi.org/10.1016/j.jembe.2016.10.023" TargetMode="External" /><Relationship Type="http://schemas.openxmlformats.org/officeDocument/2006/relationships/hyperlink" Id="rId138"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36" Target="https://doi.org/10.1371/journal.pone.0081944" TargetMode="External" /><Relationship Type="http://schemas.openxmlformats.org/officeDocument/2006/relationships/hyperlink" Id="rId126"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0"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2019-10-16T07:17:50Z</dcterms:created>
  <dcterms:modified xsi:type="dcterms:W3CDTF">2019-10-16T07:17:50Z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refs_morphology_paper.bib</vt:lpwstr>
  </property>
  <property fmtid="{D5CDD505-2E9C-101B-9397-08002B2CF9AE}" pid="3" name="fontsize">
    <vt:lpwstr>10pt</vt:lpwstr>
  </property>
  <property fmtid="{D5CDD505-2E9C-101B-9397-08002B2CF9AE}" pid="4" name="geometry">
    <vt:lpwstr>margin=1in</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