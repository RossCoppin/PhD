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26.png" ContentType="image/png"/>
  <Override PartName="/word/media/rId42.png" ContentType="image/png"/>
  <Override PartName="/word/media/rId36.png" ContentType="image/png"/>
  <Override PartName="/word/media/rId38.png" ContentType="image/png"/>
  <Override PartName="/word/media/rId47.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p>
    <w:p>
      <w:pPr>
        <w:pStyle w:val="Author"/>
      </w:pPr>
      <w:r>
        <w:t xml:space="preserve">C</w:t>
      </w:r>
      <w:r>
        <w:t xml:space="preserve"> </w:t>
      </w:r>
      <w:r>
        <w:t xml:space="preserve">Rautenbach</w:t>
      </w:r>
      <w:r>
        <w:rPr>
          <w:rStyle w:val="FootnoteReference"/>
        </w:rPr>
        <w:footnoteReference w:id="21"/>
      </w:r>
    </w:p>
    <w:p>
      <w:pPr>
        <w:pStyle w:val="Author"/>
      </w:pPr>
      <w:r>
        <w:t xml:space="preserve">AJ</w:t>
      </w:r>
      <w:r>
        <w:t xml:space="preserve"> </w:t>
      </w:r>
      <w:r>
        <w:t xml:space="preserve">Smit</w:t>
      </w:r>
      <w:r>
        <w:rPr>
          <w:rStyle w:val="FootnoteReference"/>
        </w:rPr>
        <w:footnoteReference w:id="22"/>
      </w:r>
    </w:p>
    <w:p>
      <w:pPr>
        <w:pStyle w:val="Heading1"/>
      </w:pPr>
      <w:bookmarkStart w:id="23" w:name="introduction"/>
      <w:r>
        <w:t xml:space="preserve">Introduction</w:t>
      </w:r>
      <w:bookmarkEnd w:id="23"/>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cross-sectional area (i.e. shape) as an aspect of drag and ultimately trajectory. Studies by</w:t>
      </w:r>
      <w:r>
        <w:t xml:space="preserve"> </w:t>
      </w:r>
      <w:r>
        <w:t xml:space="preserve">Brooks et al. (2019)</w:t>
      </w:r>
      <w:r>
        <w:t xml:space="preserve">,</w:t>
      </w:r>
      <w:r>
        <w:t xml:space="preserve"> </w:t>
      </w:r>
      <w:r>
        <w:t xml:space="preserve">Putman et al. (2018)</w:t>
      </w:r>
      <w:r>
        <w:t xml:space="preserve">,</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 ad-hoc windage factors greatly improved accuracy regarding entrainment or expulsion from eddies when compared to tracked sargassum mats in the ocean.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hydrodynamic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4" w:name="methods"/>
      <w:r>
        <w:t xml:space="preserve">Methods</w:t>
      </w:r>
      <w:bookmarkEnd w:id="24"/>
    </w:p>
    <w:p>
      <w:pPr>
        <w:pStyle w:val="Heading2"/>
      </w:pPr>
      <w:bookmarkStart w:id="25" w:name="study-site"/>
      <w:r>
        <w:t xml:space="preserve">Study site</w:t>
      </w:r>
      <w:bookmarkEnd w:id="25"/>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which are also influenced by larger oceanic processes In South Africa, the larger processes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 The region where the retroflection occurs is known as the Agulhas retroflection and consists of some of the highest levels of mesoscale variability</w:t>
      </w:r>
      <w:r>
        <w:t xml:space="preserve"> </w:t>
      </w:r>
      <w:r>
        <w:t xml:space="preserve">(Garzoli et al., 1996)</w:t>
      </w:r>
      <w:r>
        <w:t xml:space="preserve">. The variability results in shedding of rings and filaments known as the Agulhas Rings and have an average diameter of ~324km</w:t>
      </w:r>
      <w:r>
        <w:t xml:space="preserve"> </w:t>
      </w:r>
      <w:r>
        <w:t xml:space="preserve">(Lutjeharms and Van Ballegooyen, 1988; Lutjeharms, 2006, @ 2007)</w:t>
      </w:r>
      <w:r>
        <w:t xml:space="preserve">. The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cells which a primarily driven by equatorward winds</w:t>
      </w:r>
      <w:r>
        <w:t xml:space="preserve"> </w:t>
      </w:r>
      <w:r>
        <w:t xml:space="preserve">(Shannon and Nelson, 1996; Hardman-Mountford et al., 2003)</w:t>
      </w:r>
      <w:r>
        <w:t xml:space="preserve">, and is known as the Benguela upwelling region. The Benguela upwelling region starts at 27</w:t>
      </w:r>
      <m:oMath>
        <m:sSup>
          <m:e>
            <m:r>
              <m:t>​</m:t>
            </m:r>
          </m:e>
          <m:sup>
            <m:r>
              <m:t>∘</m:t>
            </m:r>
          </m:sup>
        </m:sSup>
      </m:oMath>
      <w:r>
        <w:t xml:space="preserve">S and extends southward to 35</w:t>
      </w:r>
      <m:oMath>
        <m:sSup>
          <m:e>
            <m:r>
              <m:t>​</m:t>
            </m:r>
          </m:e>
          <m:sup>
            <m:r>
              <m:t>∘</m:t>
            </m:r>
          </m:sup>
        </m:sSup>
      </m:oMath>
      <w:r>
        <w:t xml:space="preserve">S</w:t>
      </w:r>
      <w:r>
        <w:t xml:space="preserve"> </w:t>
      </w:r>
      <w:r>
        <w:t xml:space="preserve">(Shannon and Nelson, 1996)</w:t>
      </w:r>
      <w:r>
        <w:t xml:space="preserve">. The region is also characterised by high amounts of mesoscale variability in the form of eddies and filaments</w:t>
      </w:r>
      <w:r>
        <w:t xml:space="preserve">(Blanke et al., 2002, 2005; Rubio et al., 2009)</w:t>
      </w:r>
      <w:r>
        <w:t xml:space="preserve">. The Benguela inshore region is dominated by a northwestward flow as a result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Map of the study domain. This is a temporary map until issues with the map script are resolved."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1:Map of the study domain. This is a temporary map until issues with the map script are resolved.</w:t>
      </w:r>
    </w:p>
    <w:p>
      <w:pPr>
        <w:pStyle w:val="Heading2"/>
      </w:pPr>
      <w:bookmarkStart w:id="27" w:name="particle-tracking-model"/>
      <w:r>
        <w:t xml:space="preserve">Particle tracking model</w:t>
      </w:r>
      <w:bookmarkEnd w:id="27"/>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8" w:name="hydrodynamic-and-wind-model"/>
      <w:r>
        <w:t xml:space="preserve">Hydrodynamic and wind model</w:t>
      </w:r>
      <w:bookmarkEnd w:id="28"/>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9" w:name="simulations"/>
      <w:r>
        <w:t xml:space="preserve">Simulations</w:t>
      </w:r>
      <w:bookmarkEnd w:id="29"/>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p>
      <w:pPr>
        <w:pStyle w:val="TableCaption"/>
      </w:pPr>
      <w:r>
        <w:t xml:space="preserve">Table 1:Details for each simulation executed for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RK4_Pfloat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Max_Kfloat_H100W00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Max_Kfloat_H095W005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Max_Kfloat_H090W10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Max_Kfloat_H085W15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Max_ShapeFloat_H085W15</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 area, cylinder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bl>
    <w:p>
      <w:pPr>
        <w:pStyle w:val="BodyText"/>
      </w:pPr>
      <w:r>
        <w:t xml:space="preserve">In order to determine the influence of cross-sectional area on drag components, simulations were performed for the minimum, mean and maximum cross-sectional areas for Kommetjie kelp forest population (Figure 1).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30" w:name="model-inputs"/>
      <w:r>
        <w:t xml:space="preserve">Model inputs</w:t>
      </w:r>
      <w:bookmarkEnd w:id="30"/>
    </w:p>
    <w:p>
      <w:pPr>
        <w:pStyle w:val="Heading3"/>
      </w:pPr>
      <w:bookmarkStart w:id="31" w:name="cross-sectional-area"/>
      <w:r>
        <w:t xml:space="preserve">Cross-sectional area</w:t>
      </w:r>
      <w:bookmarkEnd w:id="31"/>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refer to table 2.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TableCaption"/>
      </w:pPr>
      <w:r>
        <w:t xml:space="preserve">Table 2:Summary of the atrributes and estimates used to calculate the overall surface area of Kommetjie kelp individuals used in the various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Rectangle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1,136</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2,550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Rhombus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(lxb)/2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536</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Capsule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4?r2 + 2?rh</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Cylinder</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19,338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34,273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 = ?(R2 + r2) + ?(R+r)?(R-r)2 + h2</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12,297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22,861</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38,628</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weight (kg)</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r>
    </w:tbl>
    <w:p>
      <w:pPr>
        <w:pStyle w:val="Heading3"/>
      </w:pPr>
      <w:bookmarkStart w:id="32" w:name="hydrodynamic-and-wind-drag"/>
      <w:r>
        <w:t xml:space="preserve">Hydrodynamic and wind drag</w:t>
      </w:r>
      <w:bookmarkEnd w:id="32"/>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wind. 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hydrodynamic drag; 0 %, 5%, 10%, and 15% for wind (see table 1).</w:t>
      </w:r>
    </w:p>
    <w:p>
      <w:pPr>
        <w:pStyle w:val="Heading2"/>
      </w:pPr>
      <w:bookmarkStart w:id="33" w:name="analysis"/>
      <w:r>
        <w:t xml:space="preserve">Analysis</w:t>
      </w:r>
      <w:bookmarkEnd w:id="33"/>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w:t>
      </w:r>
      <w:r>
        <w:rPr>
          <w:b/>
        </w:rPr>
        <w:t xml:space="preserve">???</w:t>
      </w:r>
      <w:r>
        <w:t xml:space="preserve">; Putman et al., 2018, 2020)</w:t>
      </w:r>
      <w:r>
        <w:t xml:space="preserve">.</w:t>
      </w:r>
    </w:p>
    <w:p>
      <w:pPr>
        <w:pStyle w:val="Heading1"/>
      </w:pPr>
      <w:bookmarkStart w:id="34" w:name="results"/>
      <w:r>
        <w:t xml:space="preserve">Results</w:t>
      </w:r>
      <w:bookmarkEnd w:id="34"/>
    </w:p>
    <w:p>
      <w:pPr>
        <w:pStyle w:val="Heading2"/>
      </w:pPr>
      <w:bookmarkStart w:id="35" w:name="trajectory-comparison"/>
      <w:r>
        <w:t xml:space="preserve">Trajectory comparison</w:t>
      </w:r>
      <w:bookmarkEnd w:id="35"/>
    </w:p>
    <w:p>
      <w:pPr>
        <w:pStyle w:val="FirstParagraph"/>
      </w:pPr>
      <w:r>
        <w:t xml:space="preserve">The mean trajectories of the different cross-sectional areas are similar to the mean trajectory of the passive particles (Figure 2A).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CaptionedFigure"/>
      </w:pPr>
      <w:r>
        <w:drawing>
          <wp:inline>
            <wp:extent cx="5544151" cy="2772075"/>
            <wp:effectExtent b="0" l="0" r="0" t="0"/>
            <wp:docPr descr="Figure 2: Comparison of mean trajectories. Plot A is the comparison of mean trajectories for only hydrodynamic drag and plot B is the comparison of mean trajectories for simulations with varying degrees of hydrodynamic and wind drag."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6"/>
                    <a:stretch>
                      <a:fillRect/>
                    </a:stretch>
                  </pic:blipFill>
                  <pic:spPr bwMode="auto">
                    <a:xfrm>
                      <a:off x="0" y="0"/>
                      <a:ext cx="5544151" cy="2772075"/>
                    </a:xfrm>
                    <a:prstGeom prst="rect">
                      <a:avLst/>
                    </a:prstGeom>
                    <a:noFill/>
                    <a:ln w="9525">
                      <a:noFill/>
                      <a:headEnd/>
                      <a:tailEnd/>
                    </a:ln>
                  </pic:spPr>
                </pic:pic>
              </a:graphicData>
            </a:graphic>
          </wp:inline>
        </w:drawing>
      </w:r>
    </w:p>
    <w:p>
      <w:pPr>
        <w:pStyle w:val="ImageCaption"/>
      </w:pPr>
      <w:r>
        <w:t xml:space="preserve">Figure 2: Comparison of mean trajectories. Plot A is the comparison of mean trajectories for only hydrodynamic drag and plot B is the comparison of mean trajectories for simulations with varying degrees of hydrodynamic and wind drag.</w:t>
      </w:r>
    </w:p>
    <w:p>
      <w:pPr>
        <w:pStyle w:val="Heading2"/>
      </w:pPr>
      <w:bookmarkStart w:id="37" w:name="comparison-of-density-distributions"/>
      <w:r>
        <w:t xml:space="preserve">Comparison of density distributions</w:t>
      </w:r>
      <w:bookmarkEnd w:id="37"/>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an almost even density of particles across grids (Figure 3A, 3E, 3I). In addition the density plots show that the particles in simulations that considered any form of drag got entrained in a vorticy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CaptionedFigure"/>
      </w:pPr>
      <w:r>
        <w:drawing>
          <wp:inline>
            <wp:extent cx="6197600" cy="8427014"/>
            <wp:effectExtent b="0" l="0" r="0" t="0"/>
            <wp:docPr descr="Figure 3: Comparison of density of particles within each grid cell for the end run time of each scenario. Plots A-D repressent the minimum, plots E-H are the mean and plots I-L the maximum cross-sectional areas. The bottom plot is the density plot for the passive simulation."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8"/>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3: Comparison of density of particles within each grid cell for the end run time of each scenario. Plots A-D repressent the minimum, plots E-H are the mean and plots I-L the maximum cross-sectional areas. The bottom plot is the density plot for the passive simulation.</w:t>
      </w:r>
    </w:p>
    <w:p>
      <w:pPr>
        <w:pStyle w:val="Heading2"/>
      </w:pPr>
      <w:bookmarkStart w:id="39" w:name="comparison-of-distances"/>
      <w:r>
        <w:t xml:space="preserve">Comparison of distances</w:t>
      </w:r>
      <w:bookmarkEnd w:id="39"/>
    </w:p>
    <w:p>
      <w:pPr>
        <w:pStyle w:val="FirstParagraph"/>
      </w:pPr>
      <w:r>
        <w:t xml:space="preserve">There were significant differences among the median distances travelled for all particles in each simulation (Figure 4;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 simulations.</w:t>
      </w:r>
    </w:p>
    <w:p>
      <w:pPr>
        <w:pStyle w:val="CaptionedFigure"/>
      </w:pPr>
      <w:r>
        <w:drawing>
          <wp:inline>
            <wp:extent cx="4620126" cy="3696101"/>
            <wp:effectExtent b="0" l="0" r="0" t="0"/>
            <wp:docPr descr="Figure 4: Boxplots of total distance of all particles from the release sit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Boxplots of total distance of all particles from the release site over the course of the simulation for each exposure scenario.</w:t>
      </w:r>
    </w:p>
    <w:p>
      <w:pPr>
        <w:pStyle w:val="Heading2"/>
      </w:pPr>
      <w:bookmarkStart w:id="41" w:name="comparison-of-coefficents"/>
      <w:r>
        <w:t xml:space="preserve">Comparison of coefficents</w:t>
      </w:r>
      <w:bookmarkEnd w:id="41"/>
    </w:p>
    <w:p>
      <w:pPr>
        <w:pStyle w:val="FirstParagraph"/>
      </w:pPr>
      <w:r>
        <w:t xml:space="preserve">The comparison of mean trajectories between the sphere and cylindrical shape coefficients revealed no dissimilarity (Figure 5A). This was also reflected when comparing distance travelled by particles and particle density plots (Figure 5B). The simulation which used a cylindrical shape coefficient showed higher density in an eddy compared to the simulation which used a sphere for the shape coefficient (Figure 5C-D).</w:t>
      </w:r>
    </w:p>
    <w:p>
      <w:pPr>
        <w:pStyle w:val="CaptionedFigure"/>
      </w:pPr>
      <w:r>
        <w:drawing>
          <wp:inline>
            <wp:extent cx="6197600" cy="6197600"/>
            <wp:effectExtent b="0" l="0" r="0" t="0"/>
            <wp:docPr descr="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Comparison of trajectory data between a kelp sphere and kelp cylinder. Plot A is the comparison of mean trajectories, plot B is the comparison of distance travelled by all particles, and plot C and D are the density plots for simulations using a sphere and cylinderical shape coefficient.</w:t>
      </w:r>
    </w:p>
    <w:p>
      <w:pPr>
        <w:pStyle w:val="Heading1"/>
      </w:pPr>
      <w:bookmarkStart w:id="43" w:name="discussion"/>
      <w:r>
        <w:t xml:space="preserve">Discussion</w:t>
      </w:r>
      <w:bookmarkEnd w:id="43"/>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current research has focused on large macroalgae-rafts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improves entrainment patterns, and also our understanding of how surface area plays a role in solitary drifting macroalgae trajectory, in this case</w:t>
      </w:r>
      <w:r>
        <w:t xml:space="preserve"> </w:t>
      </w:r>
      <w:r>
        <w:rPr>
          <w:i/>
        </w:rPr>
        <w:t xml:space="preserve">E.maxima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ad-hoc wind drag (windage) is considered in combination with hydrodynamic drag the trajectories differ greatly when compared to purely lagrangian particle trajectories. The inclusion of wind drag causes the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 ad-hoc windage factors that was based on the surface current velocity to assess the approach for improving transport predictions of pelagic Sargassum. The results showed that including ad-hoc windage factors improved virtual trajectories compared to tracked Sargassum mats which was partly due to the inclusion of momemtum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w:t>
      </w:r>
    </w:p>
    <w:p>
      <w:pPr>
        <w:pStyle w:val="BodyText"/>
      </w:pPr>
      <w:r>
        <w:t xml:space="preserve">The addition of drag forces into the simulation also causes the particles to cluster together along the mean trajectory compared to that of the passive particles which are more evenly dispersed. This is most likely due to the shared drag characteristics among the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cuboids to compare to investigate the effect of inertia on particles dynamics. The results from the study showed that objects tended to cluster according to the shape of the object which the authors attributed to shared characteristics of inertia. Although drag forces were used in this study and not inertia, the same conclusion applies, drag is an important characteristic to consider when investigating or predicting solitary drifting macroalgae.</w:t>
      </w:r>
    </w:p>
    <w:p>
      <w:pPr>
        <w:pStyle w:val="BodyText"/>
      </w:pPr>
      <w:r>
        <w:t xml:space="preserve">The ocean is made up of varying time-varying flows and changes in an objects velocity can cause the object to be exposed to different flow patterns over time. The lack of dissimilarity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hatchlings trajectories are mostly influenced by the ocean currents in the first year of hatching due to low swimming speeds of juveniles. Therefore, the differences in cross-sectional area types may not be significant enough in order to have a significant effect on the relevant velocity vectors (zonal and meridonal).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suggests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fairly high density of particles entrained in a vortex. The entrainment and expulsion from eddies and vortices is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 Sargassum rafts. However, the aforementioned studies investigated large rafts and not floating individuals. Inertia is based on the size/weight of the raft, while hydrodynamic and wind drag are based on current velocity and surface area. Therefore, the role of inertia may be negligible for a solitary individual and rather other forms of drag should be considered. The results from this study suggest that the inclusion of hydrodynamic and/or wind drag is an important component when simulating virtual kelp particles will greatly increase the accuracy of entrainment and expulsion from sub-grid mesoscale oceanographic features, such as eddies and vortices. The use of a cylindrical shape coefficient instead of a sphere in the calculation of drag force also had no effect on the mean trajectory. Instead, the inclusion of a different shape coefficient increased to the density of particles entrained in an eddy field. This suggest that inclusion of different shape coefficients play a role in further improving estimates and hindcasts of macroalgal dispersal patterns.</w:t>
      </w:r>
    </w:p>
    <w:p>
      <w:pPr>
        <w:pStyle w:val="Heading1"/>
      </w:pPr>
      <w:bookmarkStart w:id="44" w:name="conclusion"/>
      <w:r>
        <w:t xml:space="preserve">Conclusion</w:t>
      </w:r>
      <w:bookmarkEnd w:id="44"/>
    </w:p>
    <w:p>
      <w:pPr>
        <w:pStyle w:val="FirstParagraph"/>
      </w:pPr>
      <w:r>
        <w:t xml:space="preserve">Most of the past research has focused on large macroalgae rafts which can vary greatly in size and shape, however no research exists attempting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
        </w:rPr>
        <w:t xml:space="preserve">E.maxima</w:t>
      </w:r>
      <w:r>
        <w:t xml:space="preserve">. In addition, the use of a cylindrical shape coefficient has no effect on mean trajectory but also causes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p>
      <w:pPr>
        <w:pStyle w:val="Heading1"/>
      </w:pPr>
      <w:bookmarkStart w:id="45" w:name="appendix"/>
      <w:r>
        <w:t xml:space="preserve">Appendix</w:t>
      </w:r>
      <w:bookmarkEnd w:id="45"/>
    </w:p>
    <w:p>
      <w:pPr>
        <w:pStyle w:val="Heading2"/>
      </w:pPr>
      <w:bookmarkStart w:id="46" w:name="domain-features"/>
      <w:r>
        <w:t xml:space="preserve">Domain features</w:t>
      </w:r>
      <w:bookmarkEnd w:id="46"/>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48" w:name="references"/>
      <w:r>
        <w:t xml:space="preserve">References</w:t>
      </w:r>
      <w:bookmarkEnd w:id="48"/>
    </w:p>
    <w:bookmarkStart w:id="113" w:name="refs"/>
    <w:bookmarkStart w:id="49" w:name="ref-allen1999"/>
    <w:p>
      <w:pPr>
        <w:pStyle w:val="Bibliography"/>
      </w:pPr>
      <w:r>
        <w:t xml:space="preserve">Allen, A., and Plourde, J. (1999). Review of leeway: Field experiments and implementation. US coast guard rep.</w:t>
      </w:r>
    </w:p>
    <w:bookmarkEnd w:id="49"/>
    <w:bookmarkStart w:id="51" w:name="ref-andersson2017"/>
    <w:p>
      <w:pPr>
        <w:pStyle w:val="Bibliography"/>
      </w:pPr>
      <w:r>
        <w:t xml:space="preserve">Andersson, L. E., Scibilia, F., and Imsland, L. (2017). A study on an iceberg drift trajectory. 8. doi:</w:t>
      </w:r>
      <w:hyperlink r:id="rId50">
        <w:r>
          <w:rPr>
            <w:rStyle w:val="Hyperlink"/>
          </w:rPr>
          <w:t xml:space="preserve">10.1115/OMAE2017-62159</w:t>
        </w:r>
      </w:hyperlink>
      <w:r>
        <w:t xml:space="preserve">.</w:t>
      </w:r>
    </w:p>
    <w:bookmarkEnd w:id="51"/>
    <w:bookmarkStart w:id="53"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52">
        <w:r>
          <w:rPr>
            <w:rStyle w:val="Hyperlink"/>
          </w:rPr>
          <w:t xml:space="preserve">10.3390/d10010011</w:t>
        </w:r>
      </w:hyperlink>
      <w:r>
        <w:t xml:space="preserve">.</w:t>
      </w:r>
    </w:p>
    <w:bookmarkEnd w:id="53"/>
    <w:bookmarkStart w:id="54"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54"/>
    <w:bookmarkStart w:id="55"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
        </w:rPr>
        <w:t xml:space="preserve">Journal of Physical Oceanography</w:t>
      </w:r>
      <w:r>
        <w:t xml:space="preserve"> </w:t>
      </w:r>
      <w:r>
        <w:t xml:space="preserve">45, 1302–1324.</w:t>
      </w:r>
    </w:p>
    <w:bookmarkEnd w:id="55"/>
    <w:bookmarkStart w:id="56"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
        </w:rPr>
        <w:t xml:space="preserve">Geophysical Research Letters</w:t>
      </w:r>
      <w:r>
        <w:t xml:space="preserve"> </w:t>
      </w:r>
      <w:r>
        <w:t xml:space="preserve">29, 41–1.</w:t>
      </w:r>
    </w:p>
    <w:bookmarkEnd w:id="56"/>
    <w:bookmarkStart w:id="57" w:name="ref-blanke2005"/>
    <w:p>
      <w:pPr>
        <w:pStyle w:val="Bibliography"/>
      </w:pPr>
      <w:r>
        <w:t xml:space="preserve">Blanke, B., Speich, S., Bentamy, A., Roy, C., and Sow, B. (2005). Modeling the structure and variability of the southern benguela upwelling using quikscat wind forcing.</w:t>
      </w:r>
      <w:r>
        <w:t xml:space="preserve"> </w:t>
      </w:r>
      <w:r>
        <w:rPr>
          <w:i/>
        </w:rPr>
        <w:t xml:space="preserve">Journal of Geophysical Research: Oceans</w:t>
      </w:r>
      <w:r>
        <w:t xml:space="preserve"> </w:t>
      </w:r>
      <w:r>
        <w:t xml:space="preserve">110.</w:t>
      </w:r>
    </w:p>
    <w:bookmarkEnd w:id="57"/>
    <w:bookmarkStart w:id="58"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8"/>
    <w:bookmarkStart w:id="59"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9"/>
    <w:bookmarkStart w:id="60" w:name="ref-brooks2018"/>
    <w:p>
      <w:pPr>
        <w:pStyle w:val="Bibliography"/>
      </w:pPr>
      <w:r>
        <w:t xml:space="preserve">Brooks, M. T., Coles, V. J., Hood, R. R., and Gower, J. F. (2018). Factors controlling the seasonal distribution of pelagic sargassum.</w:t>
      </w:r>
      <w:r>
        <w:t xml:space="preserve"> </w:t>
      </w:r>
      <w:r>
        <w:rPr>
          <w:i/>
        </w:rPr>
        <w:t xml:space="preserve">Marine Ecology Progress Series</w:t>
      </w:r>
      <w:r>
        <w:t xml:space="preserve"> </w:t>
      </w:r>
      <w:r>
        <w:t xml:space="preserve">599, 1–18.</w:t>
      </w:r>
    </w:p>
    <w:bookmarkEnd w:id="60"/>
    <w:bookmarkStart w:id="61" w:name="ref-bushing1994"/>
    <w:p>
      <w:pPr>
        <w:pStyle w:val="Bibliography"/>
      </w:pPr>
      <w:r>
        <w:t xml:space="preserve">Bushing, W. W. (1994). Biogeographic and ecological implications of kelp rafting as a dispersal vector for marine invertebrates. 22.</w:t>
      </w:r>
    </w:p>
    <w:bookmarkEnd w:id="61"/>
    <w:bookmarkStart w:id="62"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62"/>
    <w:bookmarkStart w:id="63"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63"/>
    <w:bookmarkStart w:id="65"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64">
        <w:r>
          <w:rPr>
            <w:rStyle w:val="Hyperlink"/>
          </w:rPr>
          <w:t xml:space="preserve">10.1146/annurev.es.16.110185.001243</w:t>
        </w:r>
      </w:hyperlink>
      <w:r>
        <w:t xml:space="preserve">.</w:t>
      </w:r>
    </w:p>
    <w:bookmarkEnd w:id="65"/>
    <w:bookmarkStart w:id="66"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66"/>
    <w:bookmarkStart w:id="67"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67"/>
    <w:bookmarkStart w:id="68"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68"/>
    <w:bookmarkStart w:id="69"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9"/>
    <w:bookmarkStart w:id="70" w:name="ref-fossette2012"/>
    <w:p>
      <w:pPr>
        <w:pStyle w:val="Bibliography"/>
      </w:pPr>
      <w:r>
        <w:t xml:space="preserve">Fossette, S., Putman, N. F., Lohmann, K. J., Marsh, R., and Hays, G. C. (2012). A biologist’s guide to assessing ocean currents: A review.</w:t>
      </w:r>
      <w:r>
        <w:t xml:space="preserve"> </w:t>
      </w:r>
      <w:r>
        <w:rPr>
          <w:i/>
        </w:rPr>
        <w:t xml:space="preserve">Marine Ecology Progress Series</w:t>
      </w:r>
      <w:r>
        <w:t xml:space="preserve"> </w:t>
      </w:r>
      <w:r>
        <w:t xml:space="preserve">457, 285–301.</w:t>
      </w:r>
    </w:p>
    <w:bookmarkEnd w:id="70"/>
    <w:bookmarkStart w:id="71"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71"/>
    <w:bookmarkStart w:id="72" w:name="ref-garzoli1996"/>
    <w:p>
      <w:pPr>
        <w:pStyle w:val="Bibliography"/>
      </w:pPr>
      <w:r>
        <w:t xml:space="preserve">Garzoli, S. L., Gordon, A. L., Kamenkovich, V., Pillsbury, D., and Duncombe-Rae, C. (1996). Variability and sources of the southeastern atlantic circulation.</w:t>
      </w:r>
      <w:r>
        <w:t xml:space="preserve"> </w:t>
      </w:r>
      <w:r>
        <w:rPr>
          <w:i/>
        </w:rPr>
        <w:t xml:space="preserve">Journal of Marine Research</w:t>
      </w:r>
      <w:r>
        <w:t xml:space="preserve"> </w:t>
      </w:r>
      <w:r>
        <w:t xml:space="preserve">54, 1039–1071.</w:t>
      </w:r>
    </w:p>
    <w:bookmarkEnd w:id="72"/>
    <w:bookmarkStart w:id="73"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73"/>
    <w:bookmarkStart w:id="74"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74"/>
    <w:bookmarkStart w:id="75" w:name="ref-hackett2006"/>
    <w:p>
      <w:pPr>
        <w:pStyle w:val="Bibliography"/>
      </w:pPr>
      <w:r>
        <w:t xml:space="preserve">Hackett, B., Breivik, Ø., and Wettre, C. (2006). Forecasting the drift of objects and substances in the ocean. 507–523.</w:t>
      </w:r>
    </w:p>
    <w:bookmarkEnd w:id="75"/>
    <w:bookmarkStart w:id="76"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
        </w:rPr>
        <w:t xml:space="preserve">Progress in Oceanography</w:t>
      </w:r>
      <w:r>
        <w:t xml:space="preserve"> </w:t>
      </w:r>
      <w:r>
        <w:t xml:space="preserve">59, 181–221.</w:t>
      </w:r>
    </w:p>
    <w:bookmarkEnd w:id="76"/>
    <w:bookmarkStart w:id="77"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77"/>
    <w:bookmarkStart w:id="78"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78"/>
    <w:bookmarkStart w:id="80"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79">
        <w:r>
          <w:rPr>
            <w:rStyle w:val="Hyperlink"/>
          </w:rPr>
          <w:t xml:space="preserve">10.1007/BF00680216</w:t>
        </w:r>
      </w:hyperlink>
      <w:r>
        <w:t xml:space="preserve">.</w:t>
      </w:r>
    </w:p>
    <w:bookmarkEnd w:id="80"/>
    <w:bookmarkStart w:id="82"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81">
        <w:r>
          <w:rPr>
            <w:rStyle w:val="Hyperlink"/>
          </w:rPr>
          <w:t xml:space="preserve">10.1016/S0022-0981(00)00255-0</w:t>
        </w:r>
      </w:hyperlink>
      <w:r>
        <w:t xml:space="preserve">.</w:t>
      </w:r>
    </w:p>
    <w:bookmarkEnd w:id="82"/>
    <w:bookmarkStart w:id="83"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83"/>
    <w:bookmarkStart w:id="84"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84"/>
    <w:bookmarkStart w:id="85"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
        </w:rPr>
        <w:t xml:space="preserve">Ecological Modelling</w:t>
      </w:r>
      <w:r>
        <w:t xml:space="preserve"> </w:t>
      </w:r>
      <w:r>
        <w:t xml:space="preserve">431, 109130.</w:t>
      </w:r>
    </w:p>
    <w:bookmarkEnd w:id="85"/>
    <w:bookmarkStart w:id="86"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86"/>
    <w:bookmarkStart w:id="87" w:name="ref-lutjeharms2007"/>
    <w:p>
      <w:pPr>
        <w:pStyle w:val="Bibliography"/>
      </w:pPr>
      <w:r>
        <w:t xml:space="preserve">Lutjeharms, J. (2007). Three decades of research on the greater agulhas current.</w:t>
      </w:r>
    </w:p>
    <w:bookmarkEnd w:id="87"/>
    <w:bookmarkStart w:id="88" w:name="ref-lutjeharms2006"/>
    <w:p>
      <w:pPr>
        <w:pStyle w:val="Bibliography"/>
      </w:pPr>
      <w:r>
        <w:t xml:space="preserve">Lutjeharms, J. R. (2006). The agulhas current. 5.</w:t>
      </w:r>
    </w:p>
    <w:bookmarkEnd w:id="88"/>
    <w:bookmarkStart w:id="89" w:name="ref-lutjeharms1988"/>
    <w:p>
      <w:pPr>
        <w:pStyle w:val="Bibliography"/>
      </w:pPr>
      <w:r>
        <w:t xml:space="preserve">Lutjeharms, J., and Van Ballegooyen, R. (1988). The retroflection of the agulhas current.</w:t>
      </w:r>
      <w:r>
        <w:t xml:space="preserve"> </w:t>
      </w:r>
      <w:r>
        <w:rPr>
          <w:i/>
        </w:rPr>
        <w:t xml:space="preserve">Journal of Physical Oceanography</w:t>
      </w:r>
      <w:r>
        <w:t xml:space="preserve"> </w:t>
      </w:r>
      <w:r>
        <w:t xml:space="preserve">18, 1570–1583.</w:t>
      </w:r>
    </w:p>
    <w:bookmarkEnd w:id="89"/>
    <w:bookmarkStart w:id="90"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90"/>
    <w:bookmarkStart w:id="91"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91"/>
    <w:bookmarkStart w:id="92"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
        </w:rPr>
        <w:t xml:space="preserve">Geophysical Research Letters</w:t>
      </w:r>
      <w:r>
        <w:t xml:space="preserve"> </w:t>
      </w:r>
      <w:r>
        <w:t xml:space="preserve">47, e2020GL089874.</w:t>
      </w:r>
    </w:p>
    <w:bookmarkEnd w:id="92"/>
    <w:bookmarkStart w:id="94"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93">
        <w:r>
          <w:rPr>
            <w:rStyle w:val="Hyperlink"/>
          </w:rPr>
          <w:t xml:space="preserve">10.1098/rsbl.2012.0821</w:t>
        </w:r>
      </w:hyperlink>
      <w:r>
        <w:t xml:space="preserve">.</w:t>
      </w:r>
    </w:p>
    <w:bookmarkEnd w:id="94"/>
    <w:bookmarkStart w:id="95"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95"/>
    <w:bookmarkStart w:id="96"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
        </w:rPr>
        <w:t xml:space="preserve">Physics of Fluids</w:t>
      </w:r>
      <w:r>
        <w:t xml:space="preserve"> </w:t>
      </w:r>
      <w:r>
        <w:t xml:space="preserve">32, 026601.</w:t>
      </w:r>
    </w:p>
    <w:bookmarkEnd w:id="96"/>
    <w:bookmarkStart w:id="97"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97"/>
    <w:bookmarkStart w:id="98"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98"/>
    <w:bookmarkStart w:id="99"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99"/>
    <w:bookmarkStart w:id="100" w:name="ref-rubio2009"/>
    <w:p>
      <w:pPr>
        <w:pStyle w:val="Bibliography"/>
      </w:pPr>
      <w:r>
        <w:t xml:space="preserve">Rubio, A., Blanke, B., Speich, S., Grima, N., and Roy, C. (2009). Mesoscale eddy activity in the southern benguela upwelling system from satellite altimetry and model data.</w:t>
      </w:r>
      <w:r>
        <w:t xml:space="preserve"> </w:t>
      </w:r>
      <w:r>
        <w:rPr>
          <w:i/>
        </w:rPr>
        <w:t xml:space="preserve">Progress in Oceanography</w:t>
      </w:r>
      <w:r>
        <w:t xml:space="preserve"> </w:t>
      </w:r>
      <w:r>
        <w:t xml:space="preserve">83, 288–295.</w:t>
      </w:r>
    </w:p>
    <w:bookmarkEnd w:id="100"/>
    <w:bookmarkStart w:id="102"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101">
        <w:r>
          <w:rPr>
            <w:rStyle w:val="Hyperlink"/>
          </w:rPr>
          <w:t xml:space="preserve">10.1111/jpy.12237</w:t>
        </w:r>
      </w:hyperlink>
      <w:r>
        <w:t xml:space="preserve">.</w:t>
      </w:r>
    </w:p>
    <w:bookmarkEnd w:id="102"/>
    <w:bookmarkStart w:id="103" w:name="ref-shannon1996"/>
    <w:p>
      <w:pPr>
        <w:pStyle w:val="Bibliography"/>
      </w:pPr>
      <w:r>
        <w:t xml:space="preserve">Shannon, L., and Nelson, G. (1996). The benguela: Large scale features and processes and system variability. 163–210.</w:t>
      </w:r>
    </w:p>
    <w:bookmarkEnd w:id="103"/>
    <w:bookmarkStart w:id="105"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104">
        <w:r>
          <w:rPr>
            <w:rStyle w:val="Hyperlink"/>
          </w:rPr>
          <w:t xml:space="preserve">10.1046/j.1466-822X.2001.00259.x</w:t>
        </w:r>
      </w:hyperlink>
      <w:r>
        <w:t xml:space="preserve">.</w:t>
      </w:r>
    </w:p>
    <w:bookmarkEnd w:id="105"/>
    <w:bookmarkStart w:id="107"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106">
        <w:r>
          <w:rPr>
            <w:rStyle w:val="Hyperlink"/>
          </w:rPr>
          <w:t xml:space="preserve">10.1007/s00227-013-2186-8</w:t>
        </w:r>
      </w:hyperlink>
      <w:r>
        <w:t xml:space="preserve">.</w:t>
      </w:r>
    </w:p>
    <w:bookmarkEnd w:id="107"/>
    <w:bookmarkStart w:id="108"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108"/>
    <w:bookmarkStart w:id="109"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109"/>
    <w:bookmarkStart w:id="110" w:name="ref-veitch2010"/>
    <w:p>
      <w:pPr>
        <w:pStyle w:val="Bibliography"/>
      </w:pPr>
      <w:r>
        <w:t xml:space="preserve">Veitch, J., Penven, P., and Shillington, F. (2010). Modeling equilibrium dynamics of the benguela current system.</w:t>
      </w:r>
      <w:r>
        <w:t xml:space="preserve"> </w:t>
      </w:r>
      <w:r>
        <w:rPr>
          <w:i/>
        </w:rPr>
        <w:t xml:space="preserve">Journal of Physical Oceanography</w:t>
      </w:r>
      <w:r>
        <w:t xml:space="preserve"> </w:t>
      </w:r>
      <w:r>
        <w:t xml:space="preserve">40, 1942–1964.</w:t>
      </w:r>
    </w:p>
    <w:bookmarkEnd w:id="110"/>
    <w:bookmarkStart w:id="112"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111">
        <w:r>
          <w:rPr>
            <w:rStyle w:val="Hyperlink"/>
          </w:rPr>
          <w:t xml:space="preserve">10.1007/s00227-012-1990-x</w:t>
        </w:r>
      </w:hyperlink>
      <w:r>
        <w:t xml:space="preserve">.</w:t>
      </w:r>
    </w:p>
    <w:bookmarkEnd w:id="112"/>
    <w:bookmarkEnd w:id="11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Text"/>
      </w:pPr>
      <w:r>
        <w:rPr>
          <w:rStyle w:val="FootnoteReference"/>
        </w:rPr>
        <w:footnoteRef/>
      </w:r>
      <w:r>
        <w:t xml:space="preserve"> </w:t>
      </w:r>
      <w:r>
        <w:t xml:space="preserve">South</w:t>
      </w:r>
      <w:r>
        <w:t xml:space="preserve"> </w:t>
      </w:r>
      <w:r>
        <w:t xml:space="preserve">African</w:t>
      </w:r>
      <w:r>
        <w:t xml:space="preserve"> </w:t>
      </w:r>
      <w:r>
        <w:t xml:space="preserve">Weather</w:t>
      </w:r>
      <w:r>
        <w:t xml:space="preserve"> </w:t>
      </w:r>
      <w:r>
        <w:t xml:space="preserve">Service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hyperlink" Id="rId79" Target="https://doi.org/10.1007/BF00680216" TargetMode="External" /><Relationship Type="http://schemas.openxmlformats.org/officeDocument/2006/relationships/hyperlink" Id="rId111" Target="https://doi.org/10.1007/s00227-012-1990-x" TargetMode="External" /><Relationship Type="http://schemas.openxmlformats.org/officeDocument/2006/relationships/hyperlink" Id="rId106" Target="https://doi.org/10.1007/s00227-013-2186-8" TargetMode="External" /><Relationship Type="http://schemas.openxmlformats.org/officeDocument/2006/relationships/hyperlink" Id="rId81" Target="https://doi.org/10.1016/S0022-0981(00)00255-0" TargetMode="External" /><Relationship Type="http://schemas.openxmlformats.org/officeDocument/2006/relationships/hyperlink" Id="rId104" Target="https://doi.org/10.1046/j.1466-822X.2001.00259.x" TargetMode="External" /><Relationship Type="http://schemas.openxmlformats.org/officeDocument/2006/relationships/hyperlink" Id="rId93" Target="https://doi.org/10.1098/rsbl.2012.0821" TargetMode="External" /><Relationship Type="http://schemas.openxmlformats.org/officeDocument/2006/relationships/hyperlink" Id="rId101" Target="https://doi.org/10.1111/jpy.12237" TargetMode="External" /><Relationship Type="http://schemas.openxmlformats.org/officeDocument/2006/relationships/hyperlink" Id="rId50" Target="https://doi.org/10.1115/OMAE2017-62159" TargetMode="External" /><Relationship Type="http://schemas.openxmlformats.org/officeDocument/2006/relationships/hyperlink" Id="rId64" Target="https://doi.org/10.1146/annurev.es.16.110185.001243" TargetMode="External" /><Relationship Type="http://schemas.openxmlformats.org/officeDocument/2006/relationships/hyperlink" Id="rId52"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79" Target="https://doi.org/10.1007/BF00680216" TargetMode="External" /><Relationship Type="http://schemas.openxmlformats.org/officeDocument/2006/relationships/hyperlink" Id="rId111" Target="https://doi.org/10.1007/s00227-012-1990-x" TargetMode="External" /><Relationship Type="http://schemas.openxmlformats.org/officeDocument/2006/relationships/hyperlink" Id="rId106" Target="https://doi.org/10.1007/s00227-013-2186-8" TargetMode="External" /><Relationship Type="http://schemas.openxmlformats.org/officeDocument/2006/relationships/hyperlink" Id="rId81" Target="https://doi.org/10.1016/S0022-0981(00)00255-0" TargetMode="External" /><Relationship Type="http://schemas.openxmlformats.org/officeDocument/2006/relationships/hyperlink" Id="rId104" Target="https://doi.org/10.1046/j.1466-822X.2001.00259.x" TargetMode="External" /><Relationship Type="http://schemas.openxmlformats.org/officeDocument/2006/relationships/hyperlink" Id="rId93" Target="https://doi.org/10.1098/rsbl.2012.0821" TargetMode="External" /><Relationship Type="http://schemas.openxmlformats.org/officeDocument/2006/relationships/hyperlink" Id="rId101" Target="https://doi.org/10.1111/jpy.12237" TargetMode="External" /><Relationship Type="http://schemas.openxmlformats.org/officeDocument/2006/relationships/hyperlink" Id="rId50" Target="https://doi.org/10.1115/OMAE2017-62159" TargetMode="External" /><Relationship Type="http://schemas.openxmlformats.org/officeDocument/2006/relationships/hyperlink" Id="rId64" Target="https://doi.org/10.1146/annurev.es.16.110185.001243" TargetMode="External" /><Relationship Type="http://schemas.openxmlformats.org/officeDocument/2006/relationships/hyperlink" Id="rId52"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 Coppin; C Rautenbach; AJ Smit</dc:creator>
  <cp:keywords/>
  <dcterms:created xsi:type="dcterms:W3CDTF">2021-01-22T12:30:33Z</dcterms:created>
  <dcterms:modified xsi:type="dcterms:W3CDTF">2021-01-22T12:30:33Z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